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4B0F1" w14:textId="77777777" w:rsidR="007737B3" w:rsidRPr="00E1526C" w:rsidRDefault="007737B3" w:rsidP="007737B3">
      <w:pPr>
        <w:jc w:val="center"/>
        <w:rPr>
          <w:rFonts w:ascii="Arial" w:hAnsi="Arial" w:cs="Arial"/>
          <w:b/>
          <w:sz w:val="22"/>
          <w:szCs w:val="22"/>
        </w:rPr>
      </w:pPr>
      <w:r w:rsidRPr="00E1526C">
        <w:rPr>
          <w:rFonts w:ascii="Arial" w:hAnsi="Arial" w:cs="Arial"/>
          <w:b/>
          <w:sz w:val="22"/>
          <w:szCs w:val="22"/>
        </w:rPr>
        <w:t>Roteiro para elaboração do Relatório Parcial do Programas de Iniciação Científica, Iniciação Tecnológica &amp; Inovação</w:t>
      </w:r>
    </w:p>
    <w:p w14:paraId="4CF4D675" w14:textId="77777777" w:rsidR="007737B3" w:rsidRPr="00E65458" w:rsidRDefault="007737B3" w:rsidP="007737B3">
      <w:pPr>
        <w:jc w:val="center"/>
        <w:rPr>
          <w:rFonts w:ascii="Arial" w:hAnsi="Arial" w:cs="Arial"/>
          <w:b/>
          <w:sz w:val="22"/>
          <w:szCs w:val="22"/>
        </w:rPr>
      </w:pPr>
      <w:r w:rsidRPr="00E65458">
        <w:rPr>
          <w:rFonts w:ascii="Arial" w:hAnsi="Arial" w:cs="Arial"/>
          <w:b/>
          <w:sz w:val="22"/>
          <w:szCs w:val="22"/>
        </w:rPr>
        <w:t>(PIBIC/ PIBITI - PROVIC/ PROVITI)</w:t>
      </w:r>
    </w:p>
    <w:p w14:paraId="67D4163A" w14:textId="77777777" w:rsidR="007737B3" w:rsidRPr="00E65458" w:rsidRDefault="007737B3" w:rsidP="007737B3">
      <w:pPr>
        <w:spacing w:line="360" w:lineRule="auto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4E659319" w14:textId="77777777" w:rsidR="007737B3" w:rsidRPr="00E65458" w:rsidRDefault="007737B3" w:rsidP="007737B3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E65458">
        <w:rPr>
          <w:rFonts w:ascii="Arial" w:hAnsi="Arial" w:cs="Arial"/>
          <w:color w:val="000000"/>
          <w:sz w:val="22"/>
          <w:szCs w:val="22"/>
        </w:rPr>
        <w:tab/>
      </w:r>
    </w:p>
    <w:p w14:paraId="29C912BB" w14:textId="77777777" w:rsidR="007737B3" w:rsidRDefault="007737B3" w:rsidP="00EA68DE">
      <w:pPr>
        <w:spacing w:line="360" w:lineRule="auto"/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  <w:r w:rsidRPr="007737B3">
        <w:rPr>
          <w:rFonts w:ascii="Arial" w:hAnsi="Arial" w:cs="Arial"/>
          <w:color w:val="000000"/>
          <w:sz w:val="22"/>
          <w:szCs w:val="22"/>
        </w:rPr>
        <w:t xml:space="preserve">Este roteiro contém </w:t>
      </w:r>
      <w:r w:rsidR="00EA68DE">
        <w:rPr>
          <w:rFonts w:ascii="Arial" w:hAnsi="Arial" w:cs="Arial"/>
          <w:color w:val="000000"/>
          <w:sz w:val="22"/>
          <w:szCs w:val="22"/>
        </w:rPr>
        <w:t>i</w:t>
      </w:r>
      <w:r w:rsidR="00B15D5B">
        <w:rPr>
          <w:rFonts w:ascii="Arial" w:hAnsi="Arial" w:cs="Arial"/>
          <w:color w:val="000000"/>
          <w:sz w:val="22"/>
          <w:szCs w:val="22"/>
        </w:rPr>
        <w:t>nstruções</w:t>
      </w:r>
      <w:r w:rsidRPr="007737B3">
        <w:rPr>
          <w:rFonts w:ascii="Arial" w:hAnsi="Arial" w:cs="Arial"/>
          <w:color w:val="000000"/>
          <w:sz w:val="22"/>
          <w:szCs w:val="22"/>
        </w:rPr>
        <w:t xml:space="preserve"> estabelecidas pela </w:t>
      </w:r>
      <w:r>
        <w:rPr>
          <w:rFonts w:ascii="Arial" w:hAnsi="Arial" w:cs="Arial"/>
          <w:color w:val="000000"/>
          <w:sz w:val="22"/>
          <w:szCs w:val="22"/>
        </w:rPr>
        <w:t xml:space="preserve">Coordenação </w:t>
      </w:r>
      <w:r w:rsidR="00E65458">
        <w:rPr>
          <w:rFonts w:ascii="Arial" w:hAnsi="Arial" w:cs="Arial"/>
          <w:color w:val="000000"/>
          <w:sz w:val="22"/>
          <w:szCs w:val="22"/>
        </w:rPr>
        <w:t xml:space="preserve">de </w:t>
      </w:r>
      <w:r>
        <w:rPr>
          <w:rFonts w:ascii="Arial" w:hAnsi="Arial" w:cs="Arial"/>
          <w:color w:val="000000"/>
          <w:sz w:val="22"/>
          <w:szCs w:val="22"/>
        </w:rPr>
        <w:t xml:space="preserve">Pesquisa </w:t>
      </w:r>
      <w:r w:rsidR="00E65458">
        <w:rPr>
          <w:rFonts w:ascii="Arial" w:hAnsi="Arial" w:cs="Arial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o UDF (COP)</w:t>
      </w:r>
      <w:r w:rsidRPr="007737B3">
        <w:rPr>
          <w:rFonts w:ascii="Arial" w:hAnsi="Arial" w:cs="Arial"/>
          <w:color w:val="000000"/>
          <w:sz w:val="22"/>
          <w:szCs w:val="22"/>
        </w:rPr>
        <w:t xml:space="preserve"> para apresentação do relatório</w:t>
      </w:r>
      <w:r>
        <w:rPr>
          <w:rFonts w:ascii="Arial" w:hAnsi="Arial" w:cs="Arial"/>
          <w:color w:val="000000"/>
          <w:sz w:val="22"/>
          <w:szCs w:val="22"/>
        </w:rPr>
        <w:t xml:space="preserve"> parcial</w:t>
      </w:r>
      <w:r w:rsidRPr="007737B3">
        <w:rPr>
          <w:rFonts w:ascii="Arial" w:hAnsi="Arial" w:cs="Arial"/>
          <w:color w:val="000000"/>
          <w:sz w:val="22"/>
          <w:szCs w:val="22"/>
        </w:rPr>
        <w:t xml:space="preserve"> dos Programas de Iniciação Científica, com bolsa (PIBIC) ou sem r</w:t>
      </w:r>
      <w:r>
        <w:rPr>
          <w:rFonts w:ascii="Arial" w:hAnsi="Arial" w:cs="Arial"/>
          <w:color w:val="000000"/>
          <w:sz w:val="22"/>
          <w:szCs w:val="22"/>
        </w:rPr>
        <w:t>emuneração (</w:t>
      </w:r>
      <w:r w:rsidR="00EA68DE">
        <w:rPr>
          <w:rFonts w:ascii="Arial" w:hAnsi="Arial" w:cs="Arial"/>
          <w:color w:val="000000"/>
          <w:sz w:val="22"/>
          <w:szCs w:val="22"/>
        </w:rPr>
        <w:t>PROVIC</w:t>
      </w:r>
      <w:r>
        <w:rPr>
          <w:rFonts w:ascii="Arial" w:hAnsi="Arial" w:cs="Arial"/>
          <w:color w:val="000000"/>
          <w:sz w:val="22"/>
          <w:szCs w:val="22"/>
        </w:rPr>
        <w:t xml:space="preserve">), </w:t>
      </w:r>
      <w:r w:rsidRPr="007737B3">
        <w:rPr>
          <w:rFonts w:ascii="Arial" w:hAnsi="Arial" w:cs="Arial"/>
          <w:color w:val="000000"/>
          <w:sz w:val="22"/>
          <w:szCs w:val="22"/>
        </w:rPr>
        <w:t>Iniciação Tecnológic</w:t>
      </w:r>
      <w:r>
        <w:rPr>
          <w:rFonts w:ascii="Arial" w:hAnsi="Arial" w:cs="Arial"/>
          <w:color w:val="000000"/>
          <w:sz w:val="22"/>
          <w:szCs w:val="22"/>
        </w:rPr>
        <w:t>a</w:t>
      </w:r>
      <w:r w:rsidRPr="007737B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&amp;</w:t>
      </w:r>
      <w:r w:rsidRPr="007737B3">
        <w:rPr>
          <w:rFonts w:ascii="Arial" w:hAnsi="Arial" w:cs="Arial"/>
          <w:color w:val="000000"/>
          <w:sz w:val="22"/>
          <w:szCs w:val="22"/>
        </w:rPr>
        <w:t xml:space="preserve"> Inovação, com bolsa (PIBITI) ou sem remuneração (</w:t>
      </w:r>
      <w:r w:rsidR="00EA68DE">
        <w:rPr>
          <w:rFonts w:ascii="Arial" w:hAnsi="Arial" w:cs="Arial"/>
          <w:color w:val="000000"/>
          <w:sz w:val="22"/>
          <w:szCs w:val="22"/>
        </w:rPr>
        <w:t>PROVITI</w:t>
      </w:r>
      <w:r w:rsidR="00E65458">
        <w:rPr>
          <w:rFonts w:ascii="Arial" w:hAnsi="Arial" w:cs="Arial"/>
          <w:color w:val="000000"/>
          <w:sz w:val="22"/>
          <w:szCs w:val="22"/>
        </w:rPr>
        <w:t>).</w:t>
      </w:r>
    </w:p>
    <w:p w14:paraId="21E051F3" w14:textId="77777777" w:rsidR="00E1526C" w:rsidRPr="007737B3" w:rsidRDefault="00E1526C" w:rsidP="00EA68DE">
      <w:pPr>
        <w:spacing w:line="360" w:lineRule="auto"/>
        <w:ind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35B48BBA" w14:textId="77777777" w:rsidR="00073245" w:rsidRPr="00073245" w:rsidRDefault="00073245" w:rsidP="0007324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IDENTIFICAÇÃO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81"/>
        <w:gridCol w:w="5374"/>
      </w:tblGrid>
      <w:tr w:rsidR="00073245" w14:paraId="030DCC02" w14:textId="77777777" w:rsidTr="00073245">
        <w:trPr>
          <w:trHeight w:val="592"/>
        </w:trPr>
        <w:tc>
          <w:tcPr>
            <w:tcW w:w="3681" w:type="dxa"/>
            <w:vAlign w:val="center"/>
          </w:tcPr>
          <w:p w14:paraId="6A613E1A" w14:textId="77777777" w:rsidR="00073245" w:rsidRPr="00073245" w:rsidRDefault="00073245" w:rsidP="00B15D5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3245">
              <w:rPr>
                <w:rFonts w:ascii="Arial" w:hAnsi="Arial" w:cs="Arial"/>
                <w:sz w:val="22"/>
                <w:szCs w:val="22"/>
              </w:rPr>
              <w:t>Professor(a) Proponente:</w:t>
            </w:r>
          </w:p>
        </w:tc>
        <w:tc>
          <w:tcPr>
            <w:tcW w:w="5374" w:type="dxa"/>
            <w:vAlign w:val="center"/>
          </w:tcPr>
          <w:p w14:paraId="2F985BFD" w14:textId="77777777" w:rsidR="00073245" w:rsidRPr="00073245" w:rsidRDefault="00073245" w:rsidP="0007324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73245" w14:paraId="3D843E1B" w14:textId="77777777" w:rsidTr="00073245">
        <w:trPr>
          <w:trHeight w:val="558"/>
        </w:trPr>
        <w:tc>
          <w:tcPr>
            <w:tcW w:w="3681" w:type="dxa"/>
            <w:vAlign w:val="center"/>
          </w:tcPr>
          <w:p w14:paraId="43582D10" w14:textId="77777777" w:rsidR="00073245" w:rsidRPr="00073245" w:rsidRDefault="00073245" w:rsidP="0007324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3245">
              <w:rPr>
                <w:rFonts w:ascii="Arial" w:hAnsi="Arial" w:cs="Arial"/>
                <w:sz w:val="22"/>
                <w:szCs w:val="22"/>
              </w:rPr>
              <w:t>Área de conhecimento do Projeto:</w:t>
            </w:r>
          </w:p>
        </w:tc>
        <w:tc>
          <w:tcPr>
            <w:tcW w:w="5374" w:type="dxa"/>
            <w:vAlign w:val="center"/>
          </w:tcPr>
          <w:p w14:paraId="28C58B78" w14:textId="77777777" w:rsidR="00073245" w:rsidRPr="00073245" w:rsidRDefault="00073245" w:rsidP="0007324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73245" w14:paraId="60613D58" w14:textId="77777777" w:rsidTr="00073245">
        <w:trPr>
          <w:trHeight w:val="566"/>
        </w:trPr>
        <w:tc>
          <w:tcPr>
            <w:tcW w:w="3681" w:type="dxa"/>
            <w:vAlign w:val="center"/>
          </w:tcPr>
          <w:p w14:paraId="154F5E8A" w14:textId="77777777" w:rsidR="00073245" w:rsidRPr="00073245" w:rsidRDefault="00073245" w:rsidP="0007324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073245">
              <w:rPr>
                <w:rFonts w:ascii="Arial" w:hAnsi="Arial" w:cs="Arial"/>
                <w:sz w:val="22"/>
                <w:szCs w:val="22"/>
              </w:rPr>
              <w:t>Título do Projeto:</w:t>
            </w:r>
          </w:p>
        </w:tc>
        <w:tc>
          <w:tcPr>
            <w:tcW w:w="5374" w:type="dxa"/>
            <w:vAlign w:val="center"/>
          </w:tcPr>
          <w:p w14:paraId="20EA879C" w14:textId="77777777" w:rsidR="00073245" w:rsidRPr="00073245" w:rsidRDefault="00073245" w:rsidP="0007324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D7B325D" w14:textId="77777777" w:rsidR="00073245" w:rsidRPr="00073245" w:rsidRDefault="00073245" w:rsidP="004E45AF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A47C1A6" w14:textId="77777777" w:rsidR="00073245" w:rsidRDefault="00073245" w:rsidP="0007324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 w:rsidRPr="00073245">
        <w:rPr>
          <w:rFonts w:ascii="Arial" w:hAnsi="Arial" w:cs="Arial"/>
          <w:b/>
        </w:rPr>
        <w:t>RESUMO</w:t>
      </w:r>
      <w:r>
        <w:rPr>
          <w:rFonts w:ascii="Arial" w:hAnsi="Arial" w:cs="Arial"/>
          <w:b/>
        </w:rPr>
        <w:t xml:space="preserve"> (máximo de 2000 caracteres)</w:t>
      </w:r>
    </w:p>
    <w:p w14:paraId="3DDCC90F" w14:textId="77777777" w:rsidR="00073245" w:rsidRDefault="00073245" w:rsidP="00073245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resumo deverá </w:t>
      </w:r>
      <w:r w:rsidRPr="00073245">
        <w:rPr>
          <w:rFonts w:ascii="Arial" w:hAnsi="Arial" w:cs="Arial"/>
        </w:rPr>
        <w:t xml:space="preserve">conter de forma sucinta </w:t>
      </w:r>
      <w:r>
        <w:rPr>
          <w:rFonts w:ascii="Arial" w:hAnsi="Arial" w:cs="Arial"/>
        </w:rPr>
        <w:t xml:space="preserve">as questões ou informações mais </w:t>
      </w:r>
      <w:r w:rsidRPr="00073245">
        <w:rPr>
          <w:rFonts w:ascii="Arial" w:hAnsi="Arial" w:cs="Arial"/>
        </w:rPr>
        <w:t>importantes referidas no relatório, ou seja, expl</w:t>
      </w:r>
      <w:r>
        <w:rPr>
          <w:rFonts w:ascii="Arial" w:hAnsi="Arial" w:cs="Arial"/>
        </w:rPr>
        <w:t xml:space="preserve">icará a finalidade do trabalho, </w:t>
      </w:r>
      <w:r w:rsidRPr="00073245">
        <w:rPr>
          <w:rFonts w:ascii="Arial" w:hAnsi="Arial" w:cs="Arial"/>
        </w:rPr>
        <w:t>descreverá o método utilizado apresentará os principais resultados e conclusões.</w:t>
      </w:r>
    </w:p>
    <w:p w14:paraId="5A1A106D" w14:textId="77777777" w:rsidR="00073245" w:rsidRPr="00073245" w:rsidRDefault="00073245" w:rsidP="00073245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34F5067B" w14:textId="77777777" w:rsidR="00073245" w:rsidRDefault="00073245" w:rsidP="0007324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OBJETIVOS CUMPRIDOS</w:t>
      </w:r>
    </w:p>
    <w:p w14:paraId="37067134" w14:textId="77777777" w:rsidR="0023746B" w:rsidRDefault="0023746B" w:rsidP="0023746B">
      <w:pPr>
        <w:spacing w:line="360" w:lineRule="auto"/>
        <w:ind w:firstLine="360"/>
        <w:jc w:val="both"/>
        <w:rPr>
          <w:rFonts w:ascii="Arial" w:hAnsi="Arial" w:cs="Arial"/>
        </w:rPr>
      </w:pPr>
      <w:r w:rsidRPr="0023746B">
        <w:rPr>
          <w:rFonts w:ascii="Arial" w:hAnsi="Arial" w:cs="Arial"/>
        </w:rPr>
        <w:t>Os objetivos já foram previamente estabelecidos na elaboração do projeto de pesquisa. No entanto, o desenvolvimento da revisão bibliográfica e do trabalho experimental pode levar</w:t>
      </w:r>
      <w:r w:rsidR="00B15D5B">
        <w:rPr>
          <w:rFonts w:ascii="Arial" w:hAnsi="Arial" w:cs="Arial"/>
        </w:rPr>
        <w:t xml:space="preserve"> à</w:t>
      </w:r>
      <w:r w:rsidRPr="0023746B">
        <w:rPr>
          <w:rFonts w:ascii="Arial" w:hAnsi="Arial" w:cs="Arial"/>
        </w:rPr>
        <w:t xml:space="preserve"> modificação destes ou à inclusão de novos objetivos. Assim, copie os objetivos descritos no projeto inicial e classifique-os</w:t>
      </w:r>
      <w:r w:rsidR="00B15D5B">
        <w:rPr>
          <w:rFonts w:ascii="Arial" w:hAnsi="Arial" w:cs="Arial"/>
        </w:rPr>
        <w:t>,</w:t>
      </w:r>
      <w:r w:rsidRPr="0023746B">
        <w:rPr>
          <w:rFonts w:ascii="Arial" w:hAnsi="Arial" w:cs="Arial"/>
        </w:rPr>
        <w:t xml:space="preserve"> escrevendo entre parênteses</w:t>
      </w:r>
      <w:r w:rsidR="00B15D5B">
        <w:rPr>
          <w:rFonts w:ascii="Arial" w:hAnsi="Arial" w:cs="Arial"/>
        </w:rPr>
        <w:t>,</w:t>
      </w:r>
      <w:r w:rsidRPr="0023746B">
        <w:rPr>
          <w:rFonts w:ascii="Arial" w:hAnsi="Arial" w:cs="Arial"/>
        </w:rPr>
        <w:t xml:space="preserve"> após </w:t>
      </w:r>
      <w:r w:rsidR="00B15D5B">
        <w:rPr>
          <w:rFonts w:ascii="Arial" w:hAnsi="Arial" w:cs="Arial"/>
        </w:rPr>
        <w:t>cada</w:t>
      </w:r>
      <w:r w:rsidRPr="0023746B">
        <w:rPr>
          <w:rFonts w:ascii="Arial" w:hAnsi="Arial" w:cs="Arial"/>
        </w:rPr>
        <w:t xml:space="preserve"> objetivo</w:t>
      </w:r>
      <w:r w:rsidR="00B15D5B">
        <w:rPr>
          <w:rFonts w:ascii="Arial" w:hAnsi="Arial" w:cs="Arial"/>
        </w:rPr>
        <w:t>,</w:t>
      </w:r>
      <w:r w:rsidRPr="0023746B">
        <w:rPr>
          <w:rFonts w:ascii="Arial" w:hAnsi="Arial" w:cs="Arial"/>
        </w:rPr>
        <w:t xml:space="preserve"> as letras: </w:t>
      </w:r>
    </w:p>
    <w:p w14:paraId="0D31AD89" w14:textId="77777777" w:rsidR="0023746B" w:rsidRPr="0023746B" w:rsidRDefault="0023746B" w:rsidP="0023746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3746B">
        <w:rPr>
          <w:rFonts w:ascii="Arial" w:hAnsi="Arial" w:cs="Arial"/>
        </w:rPr>
        <w:t>(T) –</w:t>
      </w:r>
      <w:r>
        <w:rPr>
          <w:rFonts w:ascii="Arial" w:hAnsi="Arial" w:cs="Arial"/>
        </w:rPr>
        <w:t xml:space="preserve"> </w:t>
      </w:r>
      <w:r w:rsidRPr="0023746B">
        <w:rPr>
          <w:rFonts w:ascii="Arial" w:hAnsi="Arial" w:cs="Arial"/>
        </w:rPr>
        <w:t xml:space="preserve">objetivo totalmente cumprido; </w:t>
      </w:r>
    </w:p>
    <w:p w14:paraId="45DB2BD9" w14:textId="77777777" w:rsidR="0023746B" w:rsidRPr="0023746B" w:rsidRDefault="0023746B" w:rsidP="0023746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3746B">
        <w:rPr>
          <w:rFonts w:ascii="Arial" w:hAnsi="Arial" w:cs="Arial"/>
        </w:rPr>
        <w:t>(P) –</w:t>
      </w:r>
      <w:r>
        <w:rPr>
          <w:rFonts w:ascii="Arial" w:hAnsi="Arial" w:cs="Arial"/>
        </w:rPr>
        <w:t xml:space="preserve"> </w:t>
      </w:r>
      <w:r w:rsidRPr="0023746B">
        <w:rPr>
          <w:rFonts w:ascii="Arial" w:hAnsi="Arial" w:cs="Arial"/>
        </w:rPr>
        <w:t xml:space="preserve">objetivo parcialmente cumprido; </w:t>
      </w:r>
    </w:p>
    <w:p w14:paraId="042DFDD3" w14:textId="77777777" w:rsidR="0023746B" w:rsidRPr="0023746B" w:rsidRDefault="0023746B" w:rsidP="0023746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3746B">
        <w:rPr>
          <w:rFonts w:ascii="Arial" w:hAnsi="Arial" w:cs="Arial"/>
        </w:rPr>
        <w:t>(N) –</w:t>
      </w:r>
      <w:r>
        <w:rPr>
          <w:rFonts w:ascii="Arial" w:hAnsi="Arial" w:cs="Arial"/>
        </w:rPr>
        <w:t xml:space="preserve"> </w:t>
      </w:r>
      <w:r w:rsidR="00B15D5B">
        <w:rPr>
          <w:rFonts w:ascii="Arial" w:hAnsi="Arial" w:cs="Arial"/>
        </w:rPr>
        <w:t>objetivo</w:t>
      </w:r>
      <w:r w:rsidRPr="0023746B">
        <w:rPr>
          <w:rFonts w:ascii="Arial" w:hAnsi="Arial" w:cs="Arial"/>
        </w:rPr>
        <w:t xml:space="preserve"> não cumprido; </w:t>
      </w:r>
    </w:p>
    <w:p w14:paraId="736F40E5" w14:textId="77777777" w:rsidR="0023746B" w:rsidRDefault="0023746B" w:rsidP="0023746B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3746B">
        <w:rPr>
          <w:rFonts w:ascii="Arial" w:hAnsi="Arial" w:cs="Arial"/>
        </w:rPr>
        <w:t>(O) –</w:t>
      </w:r>
      <w:r>
        <w:rPr>
          <w:rFonts w:ascii="Arial" w:hAnsi="Arial" w:cs="Arial"/>
        </w:rPr>
        <w:t xml:space="preserve"> </w:t>
      </w:r>
      <w:r w:rsidRPr="0023746B">
        <w:rPr>
          <w:rFonts w:ascii="Arial" w:hAnsi="Arial" w:cs="Arial"/>
        </w:rPr>
        <w:t>objetivo novo</w:t>
      </w:r>
      <w:r w:rsidR="00B15D5B">
        <w:rPr>
          <w:rFonts w:ascii="Arial" w:hAnsi="Arial" w:cs="Arial"/>
        </w:rPr>
        <w:t>,</w:t>
      </w:r>
      <w:r w:rsidRPr="0023746B">
        <w:rPr>
          <w:rFonts w:ascii="Arial" w:hAnsi="Arial" w:cs="Arial"/>
        </w:rPr>
        <w:t xml:space="preserve"> se existir.</w:t>
      </w:r>
    </w:p>
    <w:p w14:paraId="0E1988B5" w14:textId="77777777" w:rsidR="00E1526C" w:rsidRDefault="00E152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9E3072" w14:textId="77777777" w:rsidR="00073245" w:rsidRDefault="008B10AC" w:rsidP="0007324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 w:rsidRPr="008B10AC">
        <w:rPr>
          <w:rFonts w:ascii="Arial" w:hAnsi="Arial" w:cs="Arial"/>
          <w:b/>
        </w:rPr>
        <w:lastRenderedPageBreak/>
        <w:t>RESULTADOS OBTIDOS</w:t>
      </w:r>
    </w:p>
    <w:p w14:paraId="43B52ABA" w14:textId="77777777" w:rsidR="002E2815" w:rsidRDefault="002E2815" w:rsidP="002E2815">
      <w:pPr>
        <w:spacing w:line="360" w:lineRule="auto"/>
        <w:ind w:firstLine="360"/>
        <w:jc w:val="both"/>
        <w:rPr>
          <w:rFonts w:ascii="Arial" w:hAnsi="Arial" w:cs="Arial"/>
        </w:rPr>
      </w:pPr>
      <w:r w:rsidRPr="002E2815">
        <w:rPr>
          <w:rFonts w:ascii="Arial" w:hAnsi="Arial" w:cs="Arial"/>
        </w:rPr>
        <w:t>A apresentação dos resultados deve constituir uma compilação do conjunto de dados/resultados/observações obtidos durante a realização experimental. Sempre que possível, devem ser apresentados em tabelas, quadros, esquemas, gráficos ou figuras. Cada imagem (tabelas, quadros, esquemas, gráficos ou figuras) deve ser devidamente citada no texto e colocada em ANEXO com a respectiva identificação. A análise dos resultados não deverá ter um carácter interpretativo, deverá limitar-se a destacar os resultados considerados mais evidentes ou então a dar-lhes uma forma mais compreensível, geralmente através do seu tratamento matemático, estatístico ou gráfico.</w:t>
      </w:r>
    </w:p>
    <w:p w14:paraId="18350CF2" w14:textId="77777777" w:rsidR="008B10AC" w:rsidRDefault="008B10AC" w:rsidP="002E2815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463E5E8E" w14:textId="77777777" w:rsidR="008B10AC" w:rsidRPr="008B10AC" w:rsidRDefault="008B10AC" w:rsidP="008B10AC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 w:rsidRPr="008B10AC">
        <w:rPr>
          <w:rFonts w:ascii="Arial" w:hAnsi="Arial" w:cs="Arial"/>
          <w:b/>
        </w:rPr>
        <w:t>ANÁLISES E DISCUSSÕES DOS RESULTADOS OBTIDOS ATÉ O MOMENTO:</w:t>
      </w:r>
    </w:p>
    <w:p w14:paraId="61BE41BB" w14:textId="77777777" w:rsidR="008B10AC" w:rsidRPr="008B10AC" w:rsidRDefault="008B10AC" w:rsidP="008B10AC">
      <w:pPr>
        <w:spacing w:line="360" w:lineRule="auto"/>
        <w:ind w:firstLine="360"/>
        <w:jc w:val="both"/>
        <w:rPr>
          <w:rFonts w:ascii="Arial" w:hAnsi="Arial" w:cs="Arial"/>
        </w:rPr>
      </w:pPr>
      <w:r w:rsidRPr="008B10AC">
        <w:rPr>
          <w:rFonts w:ascii="Arial" w:hAnsi="Arial" w:cs="Arial"/>
        </w:rPr>
        <w:t>Descrever neste campo os resultados, qu</w:t>
      </w:r>
      <w:r>
        <w:rPr>
          <w:rFonts w:ascii="Arial" w:hAnsi="Arial" w:cs="Arial"/>
        </w:rPr>
        <w:t xml:space="preserve">alitativa ou quantitativamente, </w:t>
      </w:r>
      <w:r w:rsidRPr="008B10AC">
        <w:rPr>
          <w:rFonts w:ascii="Arial" w:hAnsi="Arial" w:cs="Arial"/>
        </w:rPr>
        <w:t>relacionando-os com as atividades desenvolvidas.</w:t>
      </w:r>
    </w:p>
    <w:p w14:paraId="5AEC7C19" w14:textId="77777777" w:rsidR="008B10AC" w:rsidRDefault="008B10AC" w:rsidP="002E2815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3D61AAC4" w14:textId="77777777" w:rsidR="008B10AC" w:rsidRPr="008B10AC" w:rsidRDefault="008B10AC" w:rsidP="008B10AC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 w:rsidRPr="008B10AC">
        <w:rPr>
          <w:rFonts w:ascii="Arial" w:hAnsi="Arial" w:cs="Arial"/>
          <w:b/>
        </w:rPr>
        <w:t xml:space="preserve">ATIVIDADES FUTURAS </w:t>
      </w:r>
    </w:p>
    <w:p w14:paraId="66E0F951" w14:textId="77777777" w:rsidR="008B10AC" w:rsidRDefault="00B15D5B" w:rsidP="008B10AC">
      <w:pPr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8B10AC" w:rsidRPr="008B10AC">
        <w:rPr>
          <w:rFonts w:ascii="Arial" w:hAnsi="Arial" w:cs="Arial"/>
        </w:rPr>
        <w:t>screver neste campo sobre encaminhamentos das atividades para o semestre seguinte, justificando</w:t>
      </w:r>
      <w:r w:rsidR="005C6A63">
        <w:rPr>
          <w:rFonts w:ascii="Arial" w:hAnsi="Arial" w:cs="Arial"/>
        </w:rPr>
        <w:t xml:space="preserve"> a</w:t>
      </w:r>
      <w:r w:rsidR="005C6A63" w:rsidRPr="008B10AC">
        <w:rPr>
          <w:rFonts w:ascii="Arial" w:hAnsi="Arial" w:cs="Arial"/>
        </w:rPr>
        <w:t>l</w:t>
      </w:r>
      <w:r w:rsidR="005C6A63">
        <w:rPr>
          <w:rFonts w:ascii="Arial" w:hAnsi="Arial" w:cs="Arial"/>
        </w:rPr>
        <w:t>terações em relação ao previsto, caso existam.</w:t>
      </w:r>
    </w:p>
    <w:p w14:paraId="5FC989A4" w14:textId="77777777" w:rsidR="008B10AC" w:rsidRPr="008B10AC" w:rsidRDefault="008B10AC" w:rsidP="008B10AC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51B24406" w14:textId="77777777" w:rsidR="008B10AC" w:rsidRPr="008B10AC" w:rsidRDefault="008B10AC" w:rsidP="008B10AC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 w:rsidRPr="008B10AC">
        <w:rPr>
          <w:rFonts w:ascii="Arial" w:hAnsi="Arial" w:cs="Arial"/>
          <w:b/>
        </w:rPr>
        <w:t xml:space="preserve">OUTRAS ATIVIDADES ACADÊMICAS      </w:t>
      </w:r>
    </w:p>
    <w:p w14:paraId="3EE88627" w14:textId="77777777" w:rsidR="008B10AC" w:rsidRPr="008B10AC" w:rsidRDefault="008B10AC" w:rsidP="008B10AC">
      <w:pPr>
        <w:spacing w:line="360" w:lineRule="auto"/>
        <w:ind w:firstLine="360"/>
        <w:jc w:val="both"/>
        <w:rPr>
          <w:rFonts w:ascii="Arial" w:hAnsi="Arial" w:cs="Arial"/>
        </w:rPr>
      </w:pPr>
      <w:r w:rsidRPr="008B10AC">
        <w:rPr>
          <w:rFonts w:ascii="Arial" w:hAnsi="Arial" w:cs="Arial"/>
        </w:rPr>
        <w:t>Inserir apresentação de trabalhos em Congresso, publicações, dentre outras informações.</w:t>
      </w:r>
    </w:p>
    <w:p w14:paraId="796F5630" w14:textId="77777777" w:rsidR="008B10AC" w:rsidRPr="008B10AC" w:rsidRDefault="008B10AC" w:rsidP="008B10AC">
      <w:pPr>
        <w:spacing w:line="360" w:lineRule="auto"/>
        <w:jc w:val="both"/>
        <w:rPr>
          <w:rFonts w:ascii="Arial" w:hAnsi="Arial" w:cs="Arial"/>
          <w:b/>
        </w:rPr>
      </w:pPr>
    </w:p>
    <w:p w14:paraId="3F4A6F57" w14:textId="77777777" w:rsidR="00073245" w:rsidRDefault="0023746B" w:rsidP="0007324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 w:rsidRPr="0023746B">
        <w:rPr>
          <w:rFonts w:ascii="Arial" w:hAnsi="Arial" w:cs="Arial"/>
          <w:b/>
        </w:rPr>
        <w:t>CRONOGRAMA ATUALIZADO</w:t>
      </w:r>
    </w:p>
    <w:p w14:paraId="259E38D8" w14:textId="77777777" w:rsidR="002E2815" w:rsidRDefault="002E2815" w:rsidP="002E2815">
      <w:pPr>
        <w:spacing w:line="360" w:lineRule="auto"/>
        <w:ind w:firstLine="360"/>
        <w:jc w:val="both"/>
        <w:rPr>
          <w:rFonts w:ascii="Arial" w:hAnsi="Arial" w:cs="Arial"/>
        </w:rPr>
      </w:pPr>
      <w:r w:rsidRPr="002E2815">
        <w:rPr>
          <w:rFonts w:ascii="Arial" w:hAnsi="Arial" w:cs="Arial"/>
        </w:rPr>
        <w:t xml:space="preserve">Detalhe de todos os eventos, atividades e ações com a previsão de tempo (semana, meses) para o desenvolvimento de cada etapa do trabalho. </w:t>
      </w:r>
    </w:p>
    <w:p w14:paraId="41F780F3" w14:textId="77777777" w:rsidR="002E2815" w:rsidRPr="002E2815" w:rsidRDefault="002E2815" w:rsidP="002E2815">
      <w:pPr>
        <w:spacing w:line="360" w:lineRule="auto"/>
        <w:jc w:val="both"/>
        <w:rPr>
          <w:rFonts w:ascii="Arial" w:hAnsi="Arial" w:cs="Arial"/>
        </w:rPr>
      </w:pPr>
      <w:r w:rsidRPr="002E2815">
        <w:rPr>
          <w:rFonts w:ascii="Arial" w:hAnsi="Arial" w:cs="Arial"/>
        </w:rP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1024"/>
        <w:gridCol w:w="1024"/>
        <w:gridCol w:w="1024"/>
        <w:gridCol w:w="1024"/>
        <w:gridCol w:w="1024"/>
      </w:tblGrid>
      <w:tr w:rsidR="008B10AC" w14:paraId="2070F6B8" w14:textId="77777777" w:rsidTr="008B10AC">
        <w:tc>
          <w:tcPr>
            <w:tcW w:w="3823" w:type="dxa"/>
            <w:vAlign w:val="center"/>
          </w:tcPr>
          <w:p w14:paraId="4F1AB2E2" w14:textId="77777777" w:rsidR="008B10AC" w:rsidRPr="008B10AC" w:rsidRDefault="008B10AC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Atividades</w:t>
            </w:r>
          </w:p>
        </w:tc>
        <w:tc>
          <w:tcPr>
            <w:tcW w:w="1024" w:type="dxa"/>
            <w:vAlign w:val="center"/>
          </w:tcPr>
          <w:p w14:paraId="4E4D6251" w14:textId="6CF560CF" w:rsidR="008B10AC" w:rsidRPr="008B10AC" w:rsidRDefault="00A67B98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Set</w:t>
            </w:r>
            <w:r w:rsidR="008B10AC" w:rsidRPr="008B10AC">
              <w:rPr>
                <w:rFonts w:ascii="Arial" w:hAnsi="Arial" w:cs="Arial"/>
                <w:b/>
              </w:rPr>
              <w:t>.</w:t>
            </w:r>
          </w:p>
          <w:p w14:paraId="09C18B94" w14:textId="55F082B8" w:rsidR="008B10AC" w:rsidRPr="008B10AC" w:rsidRDefault="008B10AC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202</w:t>
            </w:r>
            <w:r w:rsidR="00A67B9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024" w:type="dxa"/>
            <w:vAlign w:val="center"/>
          </w:tcPr>
          <w:p w14:paraId="6114718C" w14:textId="416E4113" w:rsidR="008B10AC" w:rsidRPr="008B10AC" w:rsidRDefault="00A67B98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</w:t>
            </w:r>
            <w:r w:rsidR="008B10AC" w:rsidRPr="008B10AC">
              <w:rPr>
                <w:rFonts w:ascii="Arial" w:hAnsi="Arial" w:cs="Arial"/>
                <w:b/>
              </w:rPr>
              <w:t>.</w:t>
            </w:r>
          </w:p>
          <w:p w14:paraId="6854FE52" w14:textId="06B4D645" w:rsidR="008B10AC" w:rsidRPr="008B10AC" w:rsidRDefault="008B10AC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202</w:t>
            </w:r>
            <w:r w:rsidR="00A67B9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024" w:type="dxa"/>
            <w:vAlign w:val="center"/>
          </w:tcPr>
          <w:p w14:paraId="1FAD704D" w14:textId="47EF029A" w:rsidR="008B10AC" w:rsidRPr="008B10AC" w:rsidRDefault="00A67B98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Nov</w:t>
            </w:r>
            <w:r w:rsidR="008B10AC" w:rsidRPr="008B10AC">
              <w:rPr>
                <w:rFonts w:ascii="Arial" w:hAnsi="Arial" w:cs="Arial"/>
                <w:b/>
              </w:rPr>
              <w:t>.</w:t>
            </w:r>
          </w:p>
          <w:p w14:paraId="5BB9EBA6" w14:textId="3A5D521F" w:rsidR="008B10AC" w:rsidRPr="008B10AC" w:rsidRDefault="008B10AC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202</w:t>
            </w:r>
            <w:r w:rsidR="00A67B9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024" w:type="dxa"/>
            <w:vAlign w:val="center"/>
          </w:tcPr>
          <w:p w14:paraId="0692298F" w14:textId="79925E17" w:rsidR="008B10AC" w:rsidRPr="008B10AC" w:rsidRDefault="00A67B98" w:rsidP="00A67B9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Dez</w:t>
            </w:r>
            <w:r w:rsidR="008B10AC" w:rsidRPr="008B10AC">
              <w:rPr>
                <w:rFonts w:ascii="Arial" w:hAnsi="Arial" w:cs="Arial"/>
                <w:b/>
              </w:rPr>
              <w:t>.</w:t>
            </w:r>
          </w:p>
          <w:p w14:paraId="3050F5CB" w14:textId="07566C52" w:rsidR="008B10AC" w:rsidRPr="008B10AC" w:rsidRDefault="008B10AC" w:rsidP="00A67B9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202</w:t>
            </w:r>
            <w:r w:rsidR="00A67B9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024" w:type="dxa"/>
            <w:vAlign w:val="center"/>
          </w:tcPr>
          <w:p w14:paraId="2CF231FB" w14:textId="3AA85CBB" w:rsidR="008B10AC" w:rsidRPr="008B10AC" w:rsidRDefault="008B10AC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J</w:t>
            </w:r>
            <w:r w:rsidR="00A67B98">
              <w:rPr>
                <w:rFonts w:ascii="Arial" w:hAnsi="Arial" w:cs="Arial"/>
                <w:b/>
              </w:rPr>
              <w:t>an</w:t>
            </w:r>
            <w:r w:rsidRPr="008B10AC">
              <w:rPr>
                <w:rFonts w:ascii="Arial" w:hAnsi="Arial" w:cs="Arial"/>
                <w:b/>
              </w:rPr>
              <w:t>.</w:t>
            </w:r>
          </w:p>
          <w:p w14:paraId="62743DBA" w14:textId="2ACD970F" w:rsidR="008B10AC" w:rsidRPr="008B10AC" w:rsidRDefault="008B10AC" w:rsidP="008B10A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B10AC">
              <w:rPr>
                <w:rFonts w:ascii="Arial" w:hAnsi="Arial" w:cs="Arial"/>
                <w:b/>
              </w:rPr>
              <w:t>202</w:t>
            </w:r>
            <w:r w:rsidR="00A67B98">
              <w:rPr>
                <w:rFonts w:ascii="Arial" w:hAnsi="Arial" w:cs="Arial"/>
                <w:b/>
              </w:rPr>
              <w:t>5</w:t>
            </w:r>
          </w:p>
        </w:tc>
      </w:tr>
      <w:tr w:rsidR="008B10AC" w14:paraId="5429352E" w14:textId="77777777" w:rsidTr="008B10AC">
        <w:tc>
          <w:tcPr>
            <w:tcW w:w="3823" w:type="dxa"/>
          </w:tcPr>
          <w:p w14:paraId="28B5A4C5" w14:textId="77777777" w:rsidR="008B10AC" w:rsidRP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B10AC">
              <w:rPr>
                <w:rFonts w:ascii="Arial" w:hAnsi="Arial" w:cs="Arial"/>
              </w:rPr>
              <w:t>Processamento dos dados</w:t>
            </w:r>
          </w:p>
        </w:tc>
        <w:tc>
          <w:tcPr>
            <w:tcW w:w="1024" w:type="dxa"/>
          </w:tcPr>
          <w:p w14:paraId="5B7EEEAF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2F97969A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6579626B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auto"/>
          </w:tcPr>
          <w:p w14:paraId="7CC17FDB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2652DE5C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8B10AC" w14:paraId="4705D583" w14:textId="77777777" w:rsidTr="008B10AC">
        <w:tc>
          <w:tcPr>
            <w:tcW w:w="3823" w:type="dxa"/>
          </w:tcPr>
          <w:p w14:paraId="4BEA03AC" w14:textId="77777777" w:rsidR="008B10AC" w:rsidRP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B10AC">
              <w:rPr>
                <w:rFonts w:ascii="Arial" w:hAnsi="Arial" w:cs="Arial"/>
              </w:rPr>
              <w:t>Observação no local da pesquisa</w:t>
            </w:r>
          </w:p>
        </w:tc>
        <w:tc>
          <w:tcPr>
            <w:tcW w:w="1024" w:type="dxa"/>
          </w:tcPr>
          <w:p w14:paraId="6B9BAEC7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4E8D0B91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14019C82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1CDDF11C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09777666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8B10AC" w14:paraId="62C0D0B6" w14:textId="77777777" w:rsidTr="008B10AC">
        <w:tc>
          <w:tcPr>
            <w:tcW w:w="3823" w:type="dxa"/>
          </w:tcPr>
          <w:p w14:paraId="45DCCDBE" w14:textId="77777777" w:rsidR="008B10AC" w:rsidRP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B10AC">
              <w:rPr>
                <w:rFonts w:ascii="Arial" w:hAnsi="Arial" w:cs="Arial"/>
              </w:rPr>
              <w:t>Redação preliminar</w:t>
            </w:r>
          </w:p>
        </w:tc>
        <w:tc>
          <w:tcPr>
            <w:tcW w:w="1024" w:type="dxa"/>
          </w:tcPr>
          <w:p w14:paraId="42CDD2FB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6D23C2AB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0FF01202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07EFA22F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auto"/>
          </w:tcPr>
          <w:p w14:paraId="0F2D952E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8B10AC" w14:paraId="461F4833" w14:textId="77777777" w:rsidTr="008B10AC">
        <w:tc>
          <w:tcPr>
            <w:tcW w:w="3823" w:type="dxa"/>
          </w:tcPr>
          <w:p w14:paraId="1A13CF81" w14:textId="77777777" w:rsidR="008B10AC" w:rsidRP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B10AC">
              <w:rPr>
                <w:rFonts w:ascii="Arial" w:hAnsi="Arial" w:cs="Arial"/>
              </w:rPr>
              <w:lastRenderedPageBreak/>
              <w:t>Revisão e correção</w:t>
            </w:r>
          </w:p>
        </w:tc>
        <w:tc>
          <w:tcPr>
            <w:tcW w:w="1024" w:type="dxa"/>
          </w:tcPr>
          <w:p w14:paraId="050C453C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42C8B935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2975F8C0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2DD4B711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auto"/>
          </w:tcPr>
          <w:p w14:paraId="547FCE6F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8B10AC" w14:paraId="14B80A15" w14:textId="77777777" w:rsidTr="008B10AC">
        <w:tc>
          <w:tcPr>
            <w:tcW w:w="3823" w:type="dxa"/>
          </w:tcPr>
          <w:p w14:paraId="39219821" w14:textId="77777777" w:rsidR="008B10AC" w:rsidRP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B10AC">
              <w:rPr>
                <w:rFonts w:ascii="Arial" w:hAnsi="Arial" w:cs="Arial"/>
              </w:rPr>
              <w:t>Redação final</w:t>
            </w:r>
          </w:p>
        </w:tc>
        <w:tc>
          <w:tcPr>
            <w:tcW w:w="1024" w:type="dxa"/>
          </w:tcPr>
          <w:p w14:paraId="58D60E64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26F2FB74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52A564E9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2E1D1B55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2DAE59CE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8B10AC" w14:paraId="58721AA8" w14:textId="77777777" w:rsidTr="008B10AC">
        <w:tc>
          <w:tcPr>
            <w:tcW w:w="3823" w:type="dxa"/>
          </w:tcPr>
          <w:p w14:paraId="73677DB9" w14:textId="77777777" w:rsidR="008B10AC" w:rsidRP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B10AC">
              <w:rPr>
                <w:rFonts w:ascii="Arial" w:hAnsi="Arial" w:cs="Arial"/>
              </w:rPr>
              <w:t>Apresentação</w:t>
            </w:r>
          </w:p>
        </w:tc>
        <w:tc>
          <w:tcPr>
            <w:tcW w:w="1024" w:type="dxa"/>
          </w:tcPr>
          <w:p w14:paraId="644F27F4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4BBC9E52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1E129219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</w:tcPr>
          <w:p w14:paraId="497B888C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24" w:type="dxa"/>
            <w:shd w:val="clear" w:color="auto" w:fill="D9D9D9" w:themeFill="background1" w:themeFillShade="D9"/>
          </w:tcPr>
          <w:p w14:paraId="233236EE" w14:textId="77777777" w:rsidR="008B10AC" w:rsidRDefault="008B10AC" w:rsidP="002E2815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2C7582D6" w14:textId="77777777" w:rsidR="002E2815" w:rsidRPr="002E2815" w:rsidRDefault="002E2815" w:rsidP="002E2815">
      <w:pPr>
        <w:spacing w:line="360" w:lineRule="auto"/>
        <w:jc w:val="both"/>
        <w:rPr>
          <w:rFonts w:ascii="Arial" w:hAnsi="Arial" w:cs="Arial"/>
          <w:b/>
        </w:rPr>
      </w:pPr>
    </w:p>
    <w:p w14:paraId="3329237C" w14:textId="77777777" w:rsidR="00073245" w:rsidRDefault="00073245" w:rsidP="0007324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ANEXOS</w:t>
      </w:r>
    </w:p>
    <w:p w14:paraId="4C431A6C" w14:textId="77777777" w:rsidR="00073245" w:rsidRDefault="00073245" w:rsidP="00073245">
      <w:pPr>
        <w:spacing w:line="360" w:lineRule="auto"/>
        <w:jc w:val="both"/>
        <w:rPr>
          <w:rFonts w:ascii="Arial" w:hAnsi="Arial" w:cs="Arial"/>
          <w:b/>
        </w:rPr>
      </w:pPr>
    </w:p>
    <w:p w14:paraId="45597AEC" w14:textId="77777777" w:rsidR="007737B3" w:rsidRPr="007737B3" w:rsidRDefault="007737B3" w:rsidP="007737B3">
      <w:pPr>
        <w:spacing w:line="360" w:lineRule="auto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</w:p>
    <w:sectPr w:rsidR="007737B3" w:rsidRPr="007737B3" w:rsidSect="00A1422B">
      <w:headerReference w:type="default" r:id="rId8"/>
      <w:footerReference w:type="default" r:id="rId9"/>
      <w:pgSz w:w="11900" w:h="16840"/>
      <w:pgMar w:top="1360" w:right="1134" w:bottom="1134" w:left="1701" w:header="720" w:footer="5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4FCCB" w14:textId="77777777" w:rsidR="00F30DC3" w:rsidRDefault="00F30DC3">
      <w:r>
        <w:separator/>
      </w:r>
    </w:p>
  </w:endnote>
  <w:endnote w:type="continuationSeparator" w:id="0">
    <w:p w14:paraId="710A67C6" w14:textId="77777777" w:rsidR="00F30DC3" w:rsidRDefault="00F3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tisSemiSans Light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 Bold">
    <w:altName w:val="Courier New"/>
    <w:charset w:val="00"/>
    <w:family w:val="auto"/>
    <w:pitch w:val="variable"/>
    <w:sig w:usb0="03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50004" w14:textId="77777777" w:rsidR="00A70DBA" w:rsidRPr="003965B8" w:rsidRDefault="00A70DBA" w:rsidP="00A70DBA">
    <w:pPr>
      <w:pStyle w:val="Rodap"/>
      <w:rPr>
        <w:rFonts w:ascii="Verdana" w:hAnsi="Verdana"/>
        <w:color w:val="002060"/>
        <w:sz w:val="14"/>
      </w:rPr>
    </w:pPr>
    <w:proofErr w:type="spellStart"/>
    <w:r w:rsidRPr="003965B8">
      <w:rPr>
        <w:rFonts w:ascii="Verdana" w:hAnsi="Verdana"/>
        <w:color w:val="002060"/>
        <w:sz w:val="14"/>
      </w:rPr>
      <w:t>Recredenciado</w:t>
    </w:r>
    <w:proofErr w:type="spellEnd"/>
    <w:r w:rsidRPr="003965B8">
      <w:rPr>
        <w:rFonts w:ascii="Verdana" w:hAnsi="Verdana"/>
        <w:color w:val="002060"/>
        <w:sz w:val="14"/>
      </w:rPr>
      <w:t xml:space="preserve"> pela Portaria Ministerial nº 125, de 02/02/2017, DOU nº 25, de 03/02/2017, seção 1, p. 13</w:t>
    </w:r>
  </w:p>
  <w:p w14:paraId="56AE5505" w14:textId="77777777" w:rsidR="0026396E" w:rsidRPr="00A70DBA" w:rsidRDefault="0026396E" w:rsidP="00A70D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36203" w14:textId="77777777" w:rsidR="00F30DC3" w:rsidRDefault="00F30DC3">
      <w:r>
        <w:separator/>
      </w:r>
    </w:p>
  </w:footnote>
  <w:footnote w:type="continuationSeparator" w:id="0">
    <w:p w14:paraId="6584BF78" w14:textId="77777777" w:rsidR="00F30DC3" w:rsidRDefault="00F3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130" w:type="dxa"/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425"/>
      <w:gridCol w:w="3995"/>
      <w:gridCol w:w="2710"/>
    </w:tblGrid>
    <w:tr w:rsidR="00A70DBA" w:rsidRPr="00717630" w14:paraId="711B7016" w14:textId="77777777" w:rsidTr="00800882">
      <w:trPr>
        <w:trHeight w:val="1367"/>
      </w:trPr>
      <w:tc>
        <w:tcPr>
          <w:tcW w:w="2425" w:type="dxa"/>
        </w:tcPr>
        <w:p w14:paraId="180B1C9F" w14:textId="77777777" w:rsidR="00A70DBA" w:rsidRDefault="00A70DBA" w:rsidP="00A70DBA"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80A8239" wp14:editId="36329ABA">
                <wp:simplePos x="0" y="0"/>
                <wp:positionH relativeFrom="column">
                  <wp:posOffset>4445</wp:posOffset>
                </wp:positionH>
                <wp:positionV relativeFrom="paragraph">
                  <wp:posOffset>104775</wp:posOffset>
                </wp:positionV>
                <wp:extent cx="1085850" cy="514350"/>
                <wp:effectExtent l="0" t="0" r="0" b="0"/>
                <wp:wrapNone/>
                <wp:docPr id="1" name="Imagem 1" descr="udf_bi_pos_cmy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df_bi_pos_cmy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95" w:type="dxa"/>
        </w:tcPr>
        <w:p w14:paraId="7D55B375" w14:textId="77777777" w:rsidR="00A70DBA" w:rsidRPr="00BB0D88" w:rsidRDefault="00A70DBA" w:rsidP="00A70DBA">
          <w:pPr>
            <w:rPr>
              <w:color w:val="1F3864"/>
              <w:sz w:val="26"/>
            </w:rPr>
          </w:pPr>
        </w:p>
        <w:p w14:paraId="5BD29C71" w14:textId="77777777" w:rsidR="00A70DBA" w:rsidRPr="00BB0D88" w:rsidRDefault="00A70DBA" w:rsidP="00A70DBA">
          <w:pPr>
            <w:rPr>
              <w:color w:val="1F3864"/>
              <w:sz w:val="26"/>
            </w:rPr>
          </w:pPr>
        </w:p>
        <w:p w14:paraId="39C88E84" w14:textId="77777777" w:rsidR="00A70DBA" w:rsidRPr="00D70FDF" w:rsidRDefault="00A70DBA" w:rsidP="00A70DBA">
          <w:pPr>
            <w:jc w:val="right"/>
            <w:rPr>
              <w:rFonts w:ascii="Verdana" w:hAnsi="Verdana"/>
              <w:b/>
              <w:color w:val="002060"/>
              <w:sz w:val="16"/>
              <w:szCs w:val="16"/>
            </w:rPr>
          </w:pPr>
          <w:r w:rsidRPr="00D70FDF">
            <w:rPr>
              <w:rFonts w:ascii="Verdana" w:hAnsi="Verdana"/>
              <w:b/>
              <w:color w:val="002060"/>
              <w:sz w:val="16"/>
              <w:szCs w:val="16"/>
            </w:rPr>
            <w:t>Campus Reitor Rezende</w:t>
          </w:r>
          <w:r>
            <w:rPr>
              <w:rFonts w:ascii="Verdana" w:hAnsi="Verdana"/>
              <w:b/>
              <w:color w:val="002060"/>
              <w:sz w:val="16"/>
              <w:szCs w:val="16"/>
            </w:rPr>
            <w:t xml:space="preserve"> </w:t>
          </w:r>
          <w:r w:rsidRPr="00D70FDF">
            <w:rPr>
              <w:rFonts w:ascii="Verdana" w:hAnsi="Verdana"/>
              <w:b/>
              <w:color w:val="002060"/>
              <w:sz w:val="16"/>
              <w:szCs w:val="16"/>
            </w:rPr>
            <w:t>Ribeiro de Rezende</w:t>
          </w:r>
        </w:p>
        <w:p w14:paraId="5E103445" w14:textId="77777777" w:rsidR="00A70DBA" w:rsidRPr="00331416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  <w:r w:rsidRPr="00331416">
            <w:rPr>
              <w:rFonts w:ascii="Verdana" w:hAnsi="Verdana"/>
              <w:color w:val="002060"/>
              <w:sz w:val="16"/>
              <w:szCs w:val="16"/>
            </w:rPr>
            <w:t xml:space="preserve">SGA SUL 903, </w:t>
          </w:r>
          <w:r w:rsidRPr="004940A5">
            <w:rPr>
              <w:rFonts w:ascii="Verdana" w:hAnsi="Verdana"/>
              <w:color w:val="002060"/>
              <w:sz w:val="16"/>
              <w:szCs w:val="16"/>
            </w:rPr>
            <w:t>Conjunto D, Lote 79</w:t>
          </w:r>
          <w:r w:rsidRPr="00331416">
            <w:rPr>
              <w:rFonts w:ascii="Verdana" w:hAnsi="Verdana"/>
              <w:color w:val="002060"/>
              <w:sz w:val="16"/>
              <w:szCs w:val="16"/>
            </w:rPr>
            <w:t>, Asa Sul</w:t>
          </w:r>
        </w:p>
        <w:p w14:paraId="2EB21E7F" w14:textId="77777777" w:rsidR="00A70DBA" w:rsidRPr="00331416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  <w:r w:rsidRPr="004940A5">
            <w:rPr>
              <w:rFonts w:ascii="Verdana" w:hAnsi="Verdana"/>
              <w:color w:val="002060"/>
              <w:sz w:val="16"/>
              <w:szCs w:val="16"/>
            </w:rPr>
            <w:t>70390 030</w:t>
          </w:r>
          <w:r w:rsidRPr="00331416">
            <w:rPr>
              <w:rFonts w:ascii="Verdana" w:hAnsi="Verdana"/>
              <w:color w:val="002060"/>
              <w:sz w:val="16"/>
              <w:szCs w:val="16"/>
            </w:rPr>
            <w:t xml:space="preserve"> Brasília DF</w:t>
          </w:r>
        </w:p>
        <w:p w14:paraId="0248C967" w14:textId="77777777" w:rsidR="00A70DBA" w:rsidRPr="003965B8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  <w:r w:rsidRPr="003965B8">
            <w:rPr>
              <w:rFonts w:ascii="Verdana" w:hAnsi="Verdana"/>
              <w:b/>
              <w:color w:val="002060"/>
              <w:sz w:val="16"/>
              <w:szCs w:val="16"/>
            </w:rPr>
            <w:t>T</w:t>
          </w:r>
          <w:r w:rsidRPr="003965B8">
            <w:rPr>
              <w:rFonts w:ascii="Verdana" w:hAnsi="Verdana"/>
              <w:color w:val="002060"/>
              <w:sz w:val="16"/>
              <w:szCs w:val="16"/>
            </w:rPr>
            <w:t xml:space="preserve"> 55 61 3</w:t>
          </w:r>
          <w:r>
            <w:rPr>
              <w:rFonts w:ascii="Verdana" w:hAnsi="Verdana"/>
              <w:color w:val="002060"/>
              <w:sz w:val="16"/>
              <w:szCs w:val="16"/>
            </w:rPr>
            <w:t>704</w:t>
          </w:r>
          <w:r w:rsidRPr="003965B8">
            <w:rPr>
              <w:rFonts w:ascii="Verdana" w:hAnsi="Verdana"/>
              <w:color w:val="002060"/>
              <w:sz w:val="16"/>
              <w:szCs w:val="16"/>
            </w:rPr>
            <w:t xml:space="preserve"> </w:t>
          </w:r>
          <w:r>
            <w:rPr>
              <w:rFonts w:ascii="Verdana" w:hAnsi="Verdana"/>
              <w:color w:val="002060"/>
              <w:sz w:val="16"/>
              <w:szCs w:val="16"/>
            </w:rPr>
            <w:t>8884</w:t>
          </w:r>
        </w:p>
        <w:p w14:paraId="3D633109" w14:textId="77777777" w:rsidR="00A70DBA" w:rsidRPr="00265BCB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</w:p>
      </w:tc>
      <w:tc>
        <w:tcPr>
          <w:tcW w:w="2710" w:type="dxa"/>
        </w:tcPr>
        <w:p w14:paraId="215CFE17" w14:textId="77777777" w:rsidR="00A70DBA" w:rsidRPr="00BB0D88" w:rsidRDefault="00A70DBA" w:rsidP="00A70DBA">
          <w:pPr>
            <w:jc w:val="right"/>
            <w:rPr>
              <w:rFonts w:ascii="Verdana Bold" w:hAnsi="Verdana Bold"/>
              <w:color w:val="1F3864"/>
              <w:sz w:val="16"/>
            </w:rPr>
          </w:pPr>
        </w:p>
        <w:p w14:paraId="078C7E58" w14:textId="77777777" w:rsidR="00A70DBA" w:rsidRPr="00BB0D88" w:rsidRDefault="00A70DBA" w:rsidP="00A70DBA">
          <w:pPr>
            <w:jc w:val="right"/>
            <w:rPr>
              <w:rFonts w:ascii="Verdana" w:hAnsi="Verdana"/>
              <w:b/>
              <w:color w:val="1F3864"/>
              <w:sz w:val="18"/>
            </w:rPr>
          </w:pPr>
          <w:r w:rsidRPr="00BB0D88">
            <w:rPr>
              <w:rFonts w:ascii="Verdana" w:hAnsi="Verdana"/>
              <w:b/>
              <w:color w:val="1F3864"/>
              <w:sz w:val="18"/>
            </w:rPr>
            <w:t>www.udf.edu.br</w:t>
          </w:r>
        </w:p>
        <w:p w14:paraId="33D79C1C" w14:textId="77777777" w:rsidR="00A70DBA" w:rsidRPr="00BB0D88" w:rsidRDefault="00A70DBA" w:rsidP="00A70DBA">
          <w:pPr>
            <w:jc w:val="right"/>
            <w:rPr>
              <w:rFonts w:ascii="Verdana" w:hAnsi="Verdana"/>
              <w:b/>
              <w:color w:val="1F3864"/>
              <w:sz w:val="16"/>
            </w:rPr>
          </w:pPr>
        </w:p>
        <w:p w14:paraId="718CA31A" w14:textId="77777777" w:rsidR="00A70DBA" w:rsidRPr="009C1FB4" w:rsidRDefault="00A70DBA" w:rsidP="00A70DBA">
          <w:pPr>
            <w:jc w:val="right"/>
            <w:rPr>
              <w:rFonts w:ascii="Verdana" w:hAnsi="Verdana"/>
              <w:b/>
              <w:color w:val="002060"/>
              <w:sz w:val="16"/>
              <w:szCs w:val="16"/>
            </w:rPr>
          </w:pPr>
          <w:r w:rsidRPr="009C1FB4">
            <w:rPr>
              <w:rFonts w:ascii="Verdana" w:hAnsi="Verdana"/>
              <w:b/>
              <w:color w:val="002060"/>
              <w:sz w:val="16"/>
              <w:szCs w:val="16"/>
            </w:rPr>
            <w:t>Campus Sede</w:t>
          </w:r>
        </w:p>
        <w:p w14:paraId="3B5A20D8" w14:textId="77777777" w:rsidR="00A70DBA" w:rsidRPr="003965B8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  <w:r w:rsidRPr="003965B8">
            <w:rPr>
              <w:rFonts w:ascii="Verdana" w:hAnsi="Verdana"/>
              <w:color w:val="002060"/>
              <w:sz w:val="16"/>
              <w:szCs w:val="16"/>
            </w:rPr>
            <w:t>SEP SUL EQ 704/904 Conj A</w:t>
          </w:r>
        </w:p>
        <w:p w14:paraId="0BAAD6D0" w14:textId="77777777" w:rsidR="00A70DBA" w:rsidRPr="003965B8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  <w:r w:rsidRPr="003965B8">
            <w:rPr>
              <w:rFonts w:ascii="Verdana" w:hAnsi="Verdana"/>
              <w:color w:val="002060"/>
              <w:sz w:val="16"/>
              <w:szCs w:val="16"/>
            </w:rPr>
            <w:t xml:space="preserve">70390 045 Brasília DF </w:t>
          </w:r>
        </w:p>
        <w:p w14:paraId="33FFA2F5" w14:textId="77777777" w:rsidR="00A70DBA" w:rsidRPr="00265BCB" w:rsidRDefault="00A70DBA" w:rsidP="00A70DBA">
          <w:pPr>
            <w:jc w:val="right"/>
            <w:rPr>
              <w:rFonts w:ascii="Verdana" w:hAnsi="Verdana"/>
              <w:color w:val="002060"/>
              <w:sz w:val="16"/>
              <w:szCs w:val="16"/>
            </w:rPr>
          </w:pPr>
          <w:r w:rsidRPr="003965B8">
            <w:rPr>
              <w:rFonts w:ascii="Verdana" w:hAnsi="Verdana"/>
              <w:b/>
              <w:color w:val="002060"/>
              <w:sz w:val="16"/>
              <w:szCs w:val="16"/>
            </w:rPr>
            <w:t>T</w:t>
          </w:r>
          <w:r w:rsidRPr="003965B8">
            <w:rPr>
              <w:rFonts w:ascii="Verdana" w:hAnsi="Verdana"/>
              <w:color w:val="002060"/>
              <w:sz w:val="16"/>
              <w:szCs w:val="16"/>
            </w:rPr>
            <w:t xml:space="preserve"> 55 61 3704 8888</w:t>
          </w:r>
        </w:p>
      </w:tc>
    </w:tr>
  </w:tbl>
  <w:p w14:paraId="44A7E916" w14:textId="77777777" w:rsidR="0026396E" w:rsidRDefault="0026396E" w:rsidP="00A142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20406"/>
    <w:multiLevelType w:val="hybridMultilevel"/>
    <w:tmpl w:val="FF9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45E9E"/>
    <w:multiLevelType w:val="hybridMultilevel"/>
    <w:tmpl w:val="58F40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31F0E"/>
    <w:multiLevelType w:val="hybridMultilevel"/>
    <w:tmpl w:val="39EED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23EB1"/>
    <w:multiLevelType w:val="hybridMultilevel"/>
    <w:tmpl w:val="BD66A0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581AA4"/>
    <w:multiLevelType w:val="multilevel"/>
    <w:tmpl w:val="ABE64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8B23D92"/>
    <w:multiLevelType w:val="hybridMultilevel"/>
    <w:tmpl w:val="43B6E9BC"/>
    <w:lvl w:ilvl="0" w:tplc="4FCEFAF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932F5"/>
    <w:multiLevelType w:val="hybridMultilevel"/>
    <w:tmpl w:val="267EF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46BC1"/>
    <w:multiLevelType w:val="hybridMultilevel"/>
    <w:tmpl w:val="28D02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40196"/>
    <w:multiLevelType w:val="hybridMultilevel"/>
    <w:tmpl w:val="2708AB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650339">
    <w:abstractNumId w:val="8"/>
  </w:num>
  <w:num w:numId="2" w16cid:durableId="447897846">
    <w:abstractNumId w:val="7"/>
  </w:num>
  <w:num w:numId="3" w16cid:durableId="66878505">
    <w:abstractNumId w:val="2"/>
  </w:num>
  <w:num w:numId="4" w16cid:durableId="244339276">
    <w:abstractNumId w:val="4"/>
  </w:num>
  <w:num w:numId="5" w16cid:durableId="27534674">
    <w:abstractNumId w:val="0"/>
  </w:num>
  <w:num w:numId="6" w16cid:durableId="235407516">
    <w:abstractNumId w:val="6"/>
  </w:num>
  <w:num w:numId="7" w16cid:durableId="629089191">
    <w:abstractNumId w:val="1"/>
  </w:num>
  <w:num w:numId="8" w16cid:durableId="1651328858">
    <w:abstractNumId w:val="5"/>
  </w:num>
  <w:num w:numId="9" w16cid:durableId="733086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20A"/>
    <w:rsid w:val="00032E16"/>
    <w:rsid w:val="00045338"/>
    <w:rsid w:val="00062E2D"/>
    <w:rsid w:val="00065225"/>
    <w:rsid w:val="00073245"/>
    <w:rsid w:val="000C69F8"/>
    <w:rsid w:val="000E3E79"/>
    <w:rsid w:val="0014148F"/>
    <w:rsid w:val="00167B8F"/>
    <w:rsid w:val="001A4186"/>
    <w:rsid w:val="001C4901"/>
    <w:rsid w:val="001F3C69"/>
    <w:rsid w:val="001F6586"/>
    <w:rsid w:val="00203C8D"/>
    <w:rsid w:val="0022452E"/>
    <w:rsid w:val="0023746B"/>
    <w:rsid w:val="00256E28"/>
    <w:rsid w:val="0026396E"/>
    <w:rsid w:val="002947E3"/>
    <w:rsid w:val="002B132B"/>
    <w:rsid w:val="002C0E0D"/>
    <w:rsid w:val="002D02D4"/>
    <w:rsid w:val="002E2815"/>
    <w:rsid w:val="00300F8A"/>
    <w:rsid w:val="00322ECB"/>
    <w:rsid w:val="003525CF"/>
    <w:rsid w:val="00390986"/>
    <w:rsid w:val="003A2BA9"/>
    <w:rsid w:val="003B0312"/>
    <w:rsid w:val="003D7052"/>
    <w:rsid w:val="00454A07"/>
    <w:rsid w:val="004E45AF"/>
    <w:rsid w:val="005C6A63"/>
    <w:rsid w:val="006014D7"/>
    <w:rsid w:val="00610C4F"/>
    <w:rsid w:val="006127D7"/>
    <w:rsid w:val="00647F80"/>
    <w:rsid w:val="0068747A"/>
    <w:rsid w:val="00734367"/>
    <w:rsid w:val="007737B3"/>
    <w:rsid w:val="00801A57"/>
    <w:rsid w:val="0081251A"/>
    <w:rsid w:val="00835800"/>
    <w:rsid w:val="008B10AC"/>
    <w:rsid w:val="008E07CC"/>
    <w:rsid w:val="00900A98"/>
    <w:rsid w:val="00924D52"/>
    <w:rsid w:val="009E4FB0"/>
    <w:rsid w:val="00A1422B"/>
    <w:rsid w:val="00A1520A"/>
    <w:rsid w:val="00A4781D"/>
    <w:rsid w:val="00A67B98"/>
    <w:rsid w:val="00A70DBA"/>
    <w:rsid w:val="00AD2524"/>
    <w:rsid w:val="00B10F11"/>
    <w:rsid w:val="00B15D5B"/>
    <w:rsid w:val="00B32141"/>
    <w:rsid w:val="00B341F0"/>
    <w:rsid w:val="00B50528"/>
    <w:rsid w:val="00B830C4"/>
    <w:rsid w:val="00BC4046"/>
    <w:rsid w:val="00BD5A97"/>
    <w:rsid w:val="00BF448E"/>
    <w:rsid w:val="00C35A9E"/>
    <w:rsid w:val="00C4072C"/>
    <w:rsid w:val="00CC5191"/>
    <w:rsid w:val="00D659C3"/>
    <w:rsid w:val="00D91F13"/>
    <w:rsid w:val="00DA467F"/>
    <w:rsid w:val="00DC7AB9"/>
    <w:rsid w:val="00DF134E"/>
    <w:rsid w:val="00E1526C"/>
    <w:rsid w:val="00E57CC2"/>
    <w:rsid w:val="00E65458"/>
    <w:rsid w:val="00E86B2C"/>
    <w:rsid w:val="00EA4BED"/>
    <w:rsid w:val="00EA68DE"/>
    <w:rsid w:val="00EB205B"/>
    <w:rsid w:val="00ED2E7D"/>
    <w:rsid w:val="00F30DC3"/>
    <w:rsid w:val="00F41863"/>
    <w:rsid w:val="00F5252C"/>
    <w:rsid w:val="00FC46BF"/>
    <w:rsid w:val="00FE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510D4C5F"/>
  <w15:docId w15:val="{4354905E-7D74-42F5-87EB-FCBDD8D8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524"/>
    <w:rPr>
      <w:sz w:val="24"/>
      <w:szCs w:val="24"/>
      <w:lang w:eastAsia="en-US"/>
    </w:rPr>
  </w:style>
  <w:style w:type="paragraph" w:styleId="Ttulo1">
    <w:name w:val="heading 1"/>
    <w:basedOn w:val="Normal"/>
    <w:link w:val="Ttulo1Char"/>
    <w:uiPriority w:val="9"/>
    <w:qFormat/>
    <w:rsid w:val="001F3C69"/>
    <w:pPr>
      <w:spacing w:before="100" w:beforeAutospacing="1" w:after="100" w:afterAutospacing="1"/>
      <w:outlineLvl w:val="0"/>
    </w:pPr>
    <w:rPr>
      <w:rFonts w:eastAsiaTheme="minorHAnsi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unhideWhenUsed/>
    <w:qFormat/>
    <w:rsid w:val="001F3C69"/>
    <w:pPr>
      <w:spacing w:before="100" w:beforeAutospacing="1" w:after="100" w:afterAutospacing="1"/>
      <w:outlineLvl w:val="1"/>
    </w:pPr>
    <w:rPr>
      <w:rFonts w:eastAsiaTheme="minorHAnsi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37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B132B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AD2524"/>
    <w:pPr>
      <w:tabs>
        <w:tab w:val="left" w:leader="hyphen" w:pos="283"/>
      </w:tabs>
      <w:spacing w:line="300" w:lineRule="exact"/>
      <w:ind w:right="227"/>
    </w:pPr>
    <w:rPr>
      <w:rFonts w:ascii="RotisSemiSans Light" w:hAnsi="RotisSemiSans Light"/>
      <w:color w:val="000000"/>
      <w:sz w:val="26"/>
    </w:rPr>
  </w:style>
  <w:style w:type="paragraph" w:styleId="Cabealho">
    <w:name w:val="header"/>
    <w:basedOn w:val="Normal"/>
    <w:semiHidden/>
    <w:rsid w:val="00AD2524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2524"/>
    <w:pPr>
      <w:tabs>
        <w:tab w:val="center" w:pos="4320"/>
        <w:tab w:val="right" w:pos="8640"/>
      </w:tabs>
    </w:p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132B"/>
    <w:rPr>
      <w:rFonts w:ascii="Tahoma" w:hAnsi="Tahoma" w:cs="Tahoma"/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1F3C69"/>
    <w:rPr>
      <w:rFonts w:eastAsiaTheme="minorHAnsi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1F3C69"/>
    <w:rPr>
      <w:rFonts w:eastAsiaTheme="minorHAnsi"/>
      <w:b/>
      <w:bCs/>
      <w:sz w:val="36"/>
      <w:szCs w:val="36"/>
    </w:rPr>
  </w:style>
  <w:style w:type="character" w:customStyle="1" w:styleId="apple-converted-space">
    <w:name w:val="apple-converted-space"/>
    <w:basedOn w:val="Fontepargpadro"/>
    <w:rsid w:val="001F3C69"/>
  </w:style>
  <w:style w:type="character" w:customStyle="1" w:styleId="CorpodetextoChar">
    <w:name w:val="Corpo de texto Char"/>
    <w:basedOn w:val="Fontepargpadro"/>
    <w:link w:val="Corpodetexto"/>
    <w:rsid w:val="00E57CC2"/>
    <w:rPr>
      <w:rFonts w:ascii="RotisSemiSans Light" w:hAnsi="RotisSemiSans Light"/>
      <w:color w:val="000000"/>
      <w:sz w:val="26"/>
      <w:szCs w:val="24"/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B341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341F0"/>
    <w:pPr>
      <w:spacing w:before="100" w:beforeAutospacing="1" w:after="100" w:afterAutospacing="1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6396E"/>
    <w:pPr>
      <w:ind w:left="720"/>
      <w:contextualSpacing/>
    </w:pPr>
    <w:rPr>
      <w:rFonts w:ascii="Calibri" w:eastAsiaTheme="minorHAnsi" w:hAnsi="Calibri" w:cs="Calibri"/>
      <w:sz w:val="22"/>
      <w:szCs w:val="22"/>
      <w:lang w:eastAsia="pt-BR"/>
    </w:rPr>
  </w:style>
  <w:style w:type="table" w:customStyle="1" w:styleId="ListaClara-nfase11">
    <w:name w:val="Lista Clara - Ênfase 11"/>
    <w:basedOn w:val="Tabelanormal"/>
    <w:uiPriority w:val="61"/>
    <w:rsid w:val="0026396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abelacomgrade">
    <w:name w:val="Table Grid"/>
    <w:basedOn w:val="Tabelanormal"/>
    <w:uiPriority w:val="59"/>
    <w:rsid w:val="002639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Fontepargpadro"/>
    <w:rsid w:val="0014148F"/>
    <w:rPr>
      <w:rFonts w:ascii="Helvetica-Bold" w:hAnsi="Helvetic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Fontepargpadro"/>
    <w:rsid w:val="0014148F"/>
    <w:rPr>
      <w:rFonts w:ascii="Helvetica" w:hAnsi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ontepargpadro"/>
    <w:rsid w:val="0014148F"/>
    <w:rPr>
      <w:rFonts w:ascii="Helvetica-Oblique" w:hAnsi="Helvetica-Oblique" w:hint="default"/>
      <w:b w:val="0"/>
      <w:bCs w:val="0"/>
      <w:i/>
      <w:iCs/>
      <w:color w:val="000000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37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plpar">
    <w:name w:val="p l_par"/>
    <w:basedOn w:val="Normal"/>
    <w:rsid w:val="007737B3"/>
    <w:pPr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lhoa\AppData\Local\Microsoft\Windows\Temporary%20Internet%20Files\Content.Outlook\EZDR3G0P\papel_timbrado_udf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04BDA-26E5-47FD-83D1-185A3ED7A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papel_timbrado_udf</Template>
  <TotalTime>2</TotalTime>
  <Pages>3</Pages>
  <Words>391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Cruzeiro do Sul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lulhoa</dc:creator>
  <cp:lastModifiedBy>Luana Da Silva Lucas</cp:lastModifiedBy>
  <cp:revision>2</cp:revision>
  <cp:lastPrinted>2018-08-23T17:35:00Z</cp:lastPrinted>
  <dcterms:created xsi:type="dcterms:W3CDTF">2024-11-05T20:14:00Z</dcterms:created>
  <dcterms:modified xsi:type="dcterms:W3CDTF">2024-11-05T20:14:00Z</dcterms:modified>
</cp:coreProperties>
</file>